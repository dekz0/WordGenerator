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0AFE" w14:textId="77777777" w:rsidR="009832D4" w:rsidRDefault="00AD7911">
      <w:pPr>
        <w:spacing w:after="112" w:line="259" w:lineRule="auto"/>
        <w:ind w:left="10" w:hanging="10"/>
        <w:jc w:val="center"/>
      </w:pPr>
      <w:r>
        <w:rPr>
          <w:b/>
          <w:sz w:val="28"/>
        </w:rPr>
        <w:t>ПОСТАНОВЛЕНИЕ</w:t>
      </w:r>
    </w:p>
    <w:p w14:paraId="18578A2B" w14:textId="77777777" w:rsidR="009832D4" w:rsidRDefault="00AD7911">
      <w:pPr>
        <w:spacing w:after="75" w:line="259" w:lineRule="auto"/>
        <w:ind w:left="10" w:hanging="10"/>
        <w:jc w:val="center"/>
      </w:pPr>
      <w:r>
        <w:rPr>
          <w:b/>
          <w:sz w:val="28"/>
        </w:rPr>
        <w:t>об обращении взыскания на заработную плату и иные виды доходов</w:t>
      </w:r>
    </w:p>
    <w:p w14:paraId="715C4991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7C7F377C" w14:textId="7DB3D859" w:rsidR="009832D4" w:rsidRDefault="000E4ED0">
      <w:pPr>
        <w:ind w:left="0" w:firstLine="0"/>
      </w:pPr>
      <w:proofErr w:type="gramStart"/>
      <w:r>
        <w:rPr>
          <w:highlight w:val="yellow"/>
        </w:rPr>
        <w:t xml:space="preserve">{{ </w:t>
      </w:r>
      <w:proofErr w:type="spellStart"/>
      <w:r w:rsidR="003B1380" w:rsidRPr="00B00168">
        <w:rPr>
          <w:highlight w:val="yellow"/>
        </w:rPr>
        <w:t>date</w:t>
      </w:r>
      <w:proofErr w:type="spellEnd"/>
      <w:proofErr w:type="gramEnd"/>
      <w:r>
        <w:rPr>
          <w:highlight w:val="yellow"/>
        </w:rPr>
        <w:t xml:space="preserve"> }}</w:t>
      </w:r>
    </w:p>
    <w:p w14:paraId="37807AF8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56FA5DB9" w14:textId="4877E033" w:rsidR="009832D4" w:rsidRDefault="00AD7911">
      <w:pPr>
        <w:ind w:left="0"/>
      </w:pPr>
      <w:r w:rsidRPr="003B1380">
        <w:t xml:space="preserve">Частный судебный исполнитель исполнительного округа </w:t>
      </w:r>
      <w:r w:rsidR="000E4ED0">
        <w:rPr>
          <w:highlight w:val="yellow"/>
        </w:rPr>
        <w:t xml:space="preserve">{{ </w:t>
      </w:r>
      <w:proofErr w:type="spellStart"/>
      <w:r w:rsidR="00496F64" w:rsidRPr="00496F64">
        <w:rPr>
          <w:highlight w:val="yellow"/>
        </w:rPr>
        <w:t>enforcement</w:t>
      </w:r>
      <w:r w:rsidR="00001566" w:rsidRPr="00001566">
        <w:rPr>
          <w:highlight w:val="yellow"/>
        </w:rPr>
        <w:t>_</w:t>
      </w:r>
      <w:r w:rsidR="00496F64" w:rsidRPr="00496F64">
        <w:rPr>
          <w:highlight w:val="yellow"/>
        </w:rPr>
        <w:t>district</w:t>
      </w:r>
      <w:proofErr w:type="spellEnd"/>
      <w:r w:rsidR="000E4ED0">
        <w:rPr>
          <w:highlight w:val="yellow"/>
        </w:rPr>
        <w:t xml:space="preserve"> }}</w:t>
      </w:r>
      <w:r w:rsidR="00A63428" w:rsidRPr="00A63428">
        <w:t xml:space="preserve"> </w:t>
      </w:r>
      <w:r w:rsidR="000E4ED0">
        <w:rPr>
          <w:highlight w:val="yellow"/>
        </w:rPr>
        <w:t xml:space="preserve">{{ </w:t>
      </w:r>
      <w:proofErr w:type="spellStart"/>
      <w:r w:rsidR="00A63428" w:rsidRPr="00A63428">
        <w:rPr>
          <w:highlight w:val="yellow"/>
          <w:lang w:val="en-US"/>
        </w:rPr>
        <w:t>chsi</w:t>
      </w:r>
      <w:proofErr w:type="spellEnd"/>
      <w:r w:rsidR="00A63428" w:rsidRPr="00A63428">
        <w:rPr>
          <w:highlight w:val="yellow"/>
        </w:rPr>
        <w:t>_</w:t>
      </w:r>
      <w:r w:rsidR="00A63428" w:rsidRPr="00A63428">
        <w:rPr>
          <w:highlight w:val="yellow"/>
          <w:lang w:val="en-US"/>
        </w:rPr>
        <w:t>address</w:t>
      </w:r>
      <w:r w:rsidR="000E4ED0">
        <w:rPr>
          <w:highlight w:val="yellow"/>
        </w:rPr>
        <w:t xml:space="preserve"> }}</w:t>
      </w:r>
      <w:r w:rsidRPr="003B1380">
        <w:t xml:space="preserve">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  <w:lang w:val="en-US"/>
        </w:rPr>
        <w:t>chsi</w:t>
      </w:r>
      <w:proofErr w:type="spellEnd"/>
      <w:r w:rsidR="00496F64" w:rsidRPr="00496F64">
        <w:rPr>
          <w:highlight w:val="yellow"/>
        </w:rPr>
        <w:t>_</w:t>
      </w:r>
      <w:r w:rsidR="00496F64">
        <w:rPr>
          <w:highlight w:val="yellow"/>
          <w:lang w:val="en-US"/>
        </w:rPr>
        <w:t>name</w:t>
      </w:r>
      <w:r w:rsidR="000E4ED0">
        <w:rPr>
          <w:highlight w:val="yellow"/>
        </w:rPr>
        <w:t xml:space="preserve"> }}</w:t>
      </w:r>
      <w:r w:rsidR="003B1380" w:rsidRPr="003B1380">
        <w:t xml:space="preserve"> </w:t>
      </w:r>
      <w:r w:rsidRPr="003B1380">
        <w:t>рассмотрев материалы исполнительного производства №</w:t>
      </w:r>
      <w:r w:rsidR="003B1380" w:rsidRPr="003B1380">
        <w:t xml:space="preserve">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</w:rPr>
        <w:t>production_number</w:t>
      </w:r>
      <w:proofErr w:type="spellEnd"/>
      <w:r w:rsidR="000E4ED0">
        <w:rPr>
          <w:highlight w:val="yellow"/>
        </w:rPr>
        <w:t xml:space="preserve"> }}</w:t>
      </w:r>
      <w:r w:rsidRPr="003B1380">
        <w:t xml:space="preserve"> от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</w:rPr>
        <w:t>production</w:t>
      </w:r>
      <w:proofErr w:type="spellEnd"/>
      <w:r w:rsidR="003B1380" w:rsidRPr="00650504">
        <w:rPr>
          <w:highlight w:val="yellow"/>
        </w:rPr>
        <w:t>_</w:t>
      </w:r>
      <w:r w:rsidR="003B1380" w:rsidRPr="00650504">
        <w:rPr>
          <w:highlight w:val="yellow"/>
          <w:lang w:val="en-US"/>
        </w:rPr>
        <w:t>date</w:t>
      </w:r>
      <w:r w:rsidR="000E4ED0">
        <w:rPr>
          <w:highlight w:val="yellow"/>
        </w:rPr>
        <w:t xml:space="preserve"> }}</w:t>
      </w:r>
      <w:r>
        <w:t xml:space="preserve"> года о</w:t>
      </w:r>
      <w:r w:rsidR="005E7FA2">
        <w:t xml:space="preserve"> взыскании долга</w:t>
      </w:r>
      <w:r>
        <w:t xml:space="preserve"> </w:t>
      </w:r>
      <w:r w:rsidR="005E7FA2">
        <w:t xml:space="preserve"> </w:t>
      </w:r>
      <w:r w:rsidR="005E7FA2" w:rsidRPr="00650504">
        <w:t>с должника</w:t>
      </w:r>
      <w:r w:rsidRPr="00650504">
        <w:t xml:space="preserve">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</w:rPr>
        <w:t>debtor_name</w:t>
      </w:r>
      <w:proofErr w:type="spellEnd"/>
      <w:r w:rsidR="000E4ED0">
        <w:rPr>
          <w:highlight w:val="yellow"/>
        </w:rPr>
        <w:t xml:space="preserve"> }}</w:t>
      </w:r>
      <w:r w:rsidR="005E7FA2" w:rsidRPr="00650504">
        <w:t>,</w:t>
      </w:r>
      <w:r w:rsidR="005E7FA2">
        <w:t xml:space="preserve"> </w:t>
      </w:r>
      <w:r w:rsidR="005E7FA2" w:rsidRPr="005E7FA2">
        <w:t xml:space="preserve">в размере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</w:rPr>
        <w:t>debt_amount</w:t>
      </w:r>
      <w:proofErr w:type="spellEnd"/>
      <w:r w:rsidR="000E4ED0">
        <w:rPr>
          <w:highlight w:val="yellow"/>
        </w:rPr>
        <w:t xml:space="preserve"> }}</w:t>
      </w:r>
      <w:r w:rsidR="005E7FA2" w:rsidRPr="003B1380">
        <w:t xml:space="preserve"> </w:t>
      </w:r>
      <w:r w:rsidR="009A40EC" w:rsidRPr="00112A86">
        <w:rPr>
          <w:highlight w:val="cyan"/>
        </w:rPr>
        <w:t xml:space="preserve">{{ </w:t>
      </w:r>
      <w:r w:rsidR="009A40EC" w:rsidRPr="00112A86">
        <w:rPr>
          <w:highlight w:val="cyan"/>
          <w:lang w:val="en-US"/>
        </w:rPr>
        <w:t>debt</w:t>
      </w:r>
      <w:r w:rsidR="009A40EC" w:rsidRPr="00112A86">
        <w:rPr>
          <w:highlight w:val="cyan"/>
        </w:rPr>
        <w:t>_</w:t>
      </w:r>
      <w:r w:rsidR="009A40EC" w:rsidRPr="00112A86">
        <w:rPr>
          <w:highlight w:val="cyan"/>
          <w:lang w:val="en-US"/>
        </w:rPr>
        <w:t>amount</w:t>
      </w:r>
      <w:r w:rsidR="009A40EC" w:rsidRPr="00112A86">
        <w:rPr>
          <w:highlight w:val="cyan"/>
        </w:rPr>
        <w:t>_</w:t>
      </w:r>
      <w:r w:rsidR="009A40EC" w:rsidRPr="00112A86">
        <w:rPr>
          <w:highlight w:val="cyan"/>
          <w:lang w:val="en-US"/>
        </w:rPr>
        <w:t>text</w:t>
      </w:r>
      <w:r w:rsidR="009A40EC" w:rsidRPr="00112A86">
        <w:rPr>
          <w:highlight w:val="cyan"/>
        </w:rPr>
        <w:t xml:space="preserve"> }}</w:t>
      </w:r>
      <w:r w:rsidR="009A40EC" w:rsidRPr="009A40EC">
        <w:t xml:space="preserve"> </w:t>
      </w:r>
      <w:r w:rsidR="005E7FA2">
        <w:t>в пользу товарищества</w:t>
      </w:r>
      <w:r w:rsidR="005E7FA2" w:rsidRPr="005E7FA2">
        <w:t xml:space="preserve"> с ограниченной ответственностью </w:t>
      </w:r>
      <w:r w:rsidR="005E7FA2">
        <w:t>«Коллекторское агентство «</w:t>
      </w:r>
      <w:r w:rsidR="005E7FA2">
        <w:rPr>
          <w:lang w:val="en-US"/>
        </w:rPr>
        <w:t>ELITE</w:t>
      </w:r>
      <w:r w:rsidR="005E7FA2">
        <w:t xml:space="preserve"> </w:t>
      </w:r>
      <w:r w:rsidR="005E7FA2">
        <w:rPr>
          <w:lang w:val="en-US"/>
        </w:rPr>
        <w:t>KZ</w:t>
      </w:r>
      <w:r w:rsidR="005E7FA2" w:rsidRPr="005E7FA2">
        <w:t xml:space="preserve">», а также расходов на уплату государственной пошлины в размере </w:t>
      </w:r>
      <w:r w:rsidR="000E4ED0">
        <w:rPr>
          <w:highlight w:val="yellow"/>
        </w:rPr>
        <w:t xml:space="preserve">{{ </w:t>
      </w:r>
      <w:proofErr w:type="spellStart"/>
      <w:r w:rsidR="003B1380" w:rsidRPr="00650504">
        <w:rPr>
          <w:highlight w:val="yellow"/>
        </w:rPr>
        <w:t>state_duty</w:t>
      </w:r>
      <w:proofErr w:type="spellEnd"/>
      <w:r w:rsidR="000E4ED0">
        <w:rPr>
          <w:highlight w:val="yellow"/>
        </w:rPr>
        <w:t xml:space="preserve"> }}</w:t>
      </w:r>
      <w:r w:rsidR="005E7FA2" w:rsidRPr="005E7FA2">
        <w:t xml:space="preserve"> тенге.</w:t>
      </w:r>
      <w:r>
        <w:t>.</w:t>
      </w:r>
    </w:p>
    <w:p w14:paraId="5DEA760B" w14:textId="77777777" w:rsidR="009832D4" w:rsidRDefault="00AD7911">
      <w:pPr>
        <w:spacing w:after="294" w:line="259" w:lineRule="auto"/>
        <w:ind w:left="0" w:firstLine="0"/>
        <w:jc w:val="left"/>
      </w:pPr>
      <w:r>
        <w:t xml:space="preserve"> </w:t>
      </w:r>
    </w:p>
    <w:p w14:paraId="06BF7D29" w14:textId="77777777" w:rsidR="009832D4" w:rsidRDefault="00AD7911">
      <w:pPr>
        <w:spacing w:after="215" w:line="259" w:lineRule="auto"/>
        <w:ind w:left="10" w:hanging="10"/>
        <w:jc w:val="center"/>
      </w:pPr>
      <w:r>
        <w:rPr>
          <w:b/>
          <w:sz w:val="28"/>
        </w:rPr>
        <w:t>УСТАНОВИЛ(А):</w:t>
      </w:r>
    </w:p>
    <w:p w14:paraId="7B31365A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29FF1E32" w14:textId="5650C01F" w:rsidR="009832D4" w:rsidRDefault="00AD7911">
      <w:pPr>
        <w:ind w:left="0"/>
      </w:pPr>
      <w:r>
        <w:t>В ходе исполнения исполнительного документа судебным исполнителем было установлено, что до</w:t>
      </w:r>
      <w:r w:rsidRPr="00650504">
        <w:t xml:space="preserve">лжник </w:t>
      </w:r>
      <w:r w:rsidR="000E4ED0">
        <w:rPr>
          <w:highlight w:val="yellow"/>
        </w:rPr>
        <w:t xml:space="preserve">{{ </w:t>
      </w:r>
      <w:proofErr w:type="spellStart"/>
      <w:r w:rsidR="00650504" w:rsidRPr="00650504">
        <w:rPr>
          <w:highlight w:val="yellow"/>
        </w:rPr>
        <w:t>debtor_name</w:t>
      </w:r>
      <w:proofErr w:type="spellEnd"/>
      <w:r w:rsidR="000E4ED0">
        <w:rPr>
          <w:highlight w:val="yellow"/>
        </w:rPr>
        <w:t xml:space="preserve"> }}</w:t>
      </w:r>
      <w:r w:rsidRPr="00650504">
        <w:t xml:space="preserve"> ИИН </w:t>
      </w:r>
      <w:r w:rsidR="000E4ED0">
        <w:rPr>
          <w:highlight w:val="yellow"/>
        </w:rPr>
        <w:t xml:space="preserve">{{ </w:t>
      </w:r>
      <w:r w:rsidR="00650504" w:rsidRPr="00650504">
        <w:rPr>
          <w:highlight w:val="yellow"/>
          <w:lang w:val="en-US"/>
        </w:rPr>
        <w:t>debtor</w:t>
      </w:r>
      <w:r w:rsidR="00650504" w:rsidRPr="00650504">
        <w:rPr>
          <w:highlight w:val="yellow"/>
        </w:rPr>
        <w:t>_</w:t>
      </w:r>
      <w:proofErr w:type="spellStart"/>
      <w:r w:rsidR="00650504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}}</w:t>
      </w:r>
      <w:r>
        <w:t xml:space="preserve"> по исполнительному документу о взыскании с </w:t>
      </w:r>
      <w:r w:rsidR="000E4ED0">
        <w:rPr>
          <w:highlight w:val="yellow"/>
        </w:rPr>
        <w:t xml:space="preserve">{{ </w:t>
      </w:r>
      <w:proofErr w:type="spellStart"/>
      <w:r w:rsidR="00650504" w:rsidRPr="00650504">
        <w:rPr>
          <w:highlight w:val="yellow"/>
        </w:rPr>
        <w:t>debtor_name</w:t>
      </w:r>
      <w:proofErr w:type="spellEnd"/>
      <w:r w:rsidR="000E4ED0">
        <w:rPr>
          <w:highlight w:val="yellow"/>
        </w:rPr>
        <w:t xml:space="preserve"> }}</w:t>
      </w:r>
      <w:r w:rsidRPr="00650504">
        <w:t xml:space="preserve"> ИИН </w:t>
      </w:r>
      <w:r w:rsidR="000E4ED0">
        <w:rPr>
          <w:highlight w:val="yellow"/>
        </w:rPr>
        <w:t xml:space="preserve">{{ </w:t>
      </w:r>
      <w:r w:rsidR="00650504" w:rsidRPr="00650504">
        <w:rPr>
          <w:highlight w:val="yellow"/>
          <w:lang w:val="en-US"/>
        </w:rPr>
        <w:t>debtor</w:t>
      </w:r>
      <w:r w:rsidR="00650504" w:rsidRPr="00650504">
        <w:rPr>
          <w:highlight w:val="yellow"/>
        </w:rPr>
        <w:t>_</w:t>
      </w:r>
      <w:proofErr w:type="spellStart"/>
      <w:r w:rsidR="00650504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}}</w:t>
      </w:r>
      <w:r>
        <w:t xml:space="preserve"> в пользу товарищества с ограниченной ответственностью </w:t>
      </w:r>
      <w:r w:rsidR="005E7FA2">
        <w:t>«Коллекторское агентство «</w:t>
      </w:r>
      <w:r w:rsidR="005E7FA2">
        <w:rPr>
          <w:lang w:val="en-US"/>
        </w:rPr>
        <w:t>ELITE</w:t>
      </w:r>
      <w:r w:rsidR="005E7FA2">
        <w:t xml:space="preserve"> </w:t>
      </w:r>
      <w:r w:rsidR="005E7FA2">
        <w:rPr>
          <w:lang w:val="en-US"/>
        </w:rPr>
        <w:t>KZ</w:t>
      </w:r>
      <w:r w:rsidR="005E7FA2" w:rsidRPr="005E7FA2">
        <w:t>»</w:t>
      </w:r>
      <w:r>
        <w:t xml:space="preserve"> задолженность в сумме </w:t>
      </w:r>
      <w:r w:rsidR="000E4ED0">
        <w:rPr>
          <w:highlight w:val="yellow"/>
        </w:rPr>
        <w:t xml:space="preserve">{{ </w:t>
      </w:r>
      <w:proofErr w:type="spellStart"/>
      <w:r w:rsidR="00650504" w:rsidRPr="00650504">
        <w:rPr>
          <w:highlight w:val="yellow"/>
        </w:rPr>
        <w:t>debt_amount</w:t>
      </w:r>
      <w:proofErr w:type="spellEnd"/>
      <w:r w:rsidR="000E4ED0">
        <w:rPr>
          <w:highlight w:val="yellow"/>
        </w:rPr>
        <w:t xml:space="preserve"> }}</w:t>
      </w:r>
      <w:r w:rsidR="00650504" w:rsidRPr="00650504">
        <w:t xml:space="preserve"> </w:t>
      </w:r>
      <w:r>
        <w:t xml:space="preserve">тенге трудоустроен в </w:t>
      </w:r>
      <w:r w:rsidR="000E4ED0">
        <w:rPr>
          <w:highlight w:val="yellow"/>
        </w:rPr>
        <w:t xml:space="preserve">{{ </w:t>
      </w:r>
      <w:proofErr w:type="spellStart"/>
      <w:r w:rsidR="00650504" w:rsidRPr="006C30F1">
        <w:rPr>
          <w:highlight w:val="yellow"/>
        </w:rPr>
        <w:t>employer_name</w:t>
      </w:r>
      <w:proofErr w:type="spellEnd"/>
      <w:r w:rsidR="000E4ED0">
        <w:rPr>
          <w:highlight w:val="yellow"/>
        </w:rPr>
        <w:t xml:space="preserve"> }}</w:t>
      </w:r>
      <w:r w:rsidRPr="00650504">
        <w:t xml:space="preserve"> БИН: </w:t>
      </w:r>
      <w:r w:rsidR="000E4ED0">
        <w:rPr>
          <w:highlight w:val="yellow"/>
        </w:rPr>
        <w:t xml:space="preserve">{{ </w:t>
      </w:r>
      <w:proofErr w:type="spellStart"/>
      <w:r w:rsidR="00650504" w:rsidRPr="00650504">
        <w:rPr>
          <w:highlight w:val="yellow"/>
        </w:rPr>
        <w:t>employer_bin</w:t>
      </w:r>
      <w:proofErr w:type="spellEnd"/>
      <w:r w:rsidR="000E4ED0">
        <w:rPr>
          <w:highlight w:val="yellow"/>
        </w:rPr>
        <w:t xml:space="preserve"> }}</w:t>
      </w:r>
    </w:p>
    <w:p w14:paraId="3B36359D" w14:textId="77777777" w:rsidR="009832D4" w:rsidRDefault="00AD7911">
      <w:pPr>
        <w:ind w:left="0"/>
      </w:pPr>
      <w:r>
        <w:t xml:space="preserve">Согласно п.2, ст.93 Закона Республики Казахстан «Об исполнительном производстве </w:t>
      </w:r>
      <w:r w:rsidR="00E12B27">
        <w:t>и статусе судебных исполнителей</w:t>
      </w:r>
      <w:r>
        <w:t>» при обращении взыскания на заработную плату и иные</w:t>
      </w:r>
      <w:r w:rsidR="00E12B27">
        <w:t xml:space="preserve"> виды доходов должника судебный</w:t>
      </w:r>
      <w:r>
        <w:t xml:space="preserve"> исполнитель с учетом требовании ̆ настоящего Закона выносит постановление, где указывает, в каком размере ежемесячно должно производиться удержание до полного взыскания присужденных сумм</w:t>
      </w:r>
      <w:r w:rsidR="00E12B27">
        <w:t>, и направляет вместе с копией</w:t>
      </w:r>
      <w:r>
        <w:t xml:space="preserve"> исполни</w:t>
      </w:r>
      <w:r w:rsidR="00E12B27">
        <w:t>тельного документа, заверенной</w:t>
      </w:r>
      <w:r>
        <w:t xml:space="preserve"> печатью территориального отдела либо частного судебного исполнителя, для исполнения работодателю, с которым должник состоит в трудовых отношениях или получает вознаграждение.</w:t>
      </w:r>
    </w:p>
    <w:p w14:paraId="29B38C85" w14:textId="77777777" w:rsidR="009832D4" w:rsidRDefault="00AD7911">
      <w:pPr>
        <w:ind w:left="0"/>
      </w:pPr>
      <w:r>
        <w:t>А</w:t>
      </w:r>
      <w:r w:rsidR="00E12B27">
        <w:t xml:space="preserve"> в соответствии с п.3 настоящей статьи – Судебный </w:t>
      </w:r>
      <w:r>
        <w:t>исполнитель обязан осуществлять контроль за правильностью и своевременностью производства</w:t>
      </w:r>
      <w:r w:rsidR="00E12B27">
        <w:t xml:space="preserve"> удержаний из заработной</w:t>
      </w:r>
      <w:r>
        <w:t xml:space="preserve"> платы и других доходов должника, а так</w:t>
      </w:r>
      <w:r w:rsidR="00E12B27">
        <w:t>же за своевременной пересылкой</w:t>
      </w:r>
      <w:r>
        <w:t xml:space="preserve"> удержанных сумм взыскателю.</w:t>
      </w:r>
    </w:p>
    <w:p w14:paraId="6822A4E7" w14:textId="77777777" w:rsidR="009832D4" w:rsidRDefault="00AD7911">
      <w:pPr>
        <w:ind w:left="0"/>
      </w:pPr>
      <w:r>
        <w:t xml:space="preserve">Согласно ст.118 Закона Республики Казахстан "Об исполнительном производстве </w:t>
      </w:r>
      <w:r w:rsidR="00E12B27">
        <w:t>и статусе судебных исполнителей</w:t>
      </w:r>
      <w:r>
        <w:t>"</w:t>
      </w:r>
    </w:p>
    <w:p w14:paraId="141D22EA" w14:textId="77777777" w:rsidR="009832D4" w:rsidRDefault="00AD7911">
      <w:pPr>
        <w:ind w:left="0"/>
      </w:pPr>
      <w:r>
        <w:t>1.Оплата деятельности частного судебного исполнителя производится в рамках исполнительного производства за счет средств должника, за исключением случаев, предусмотренных настоящим Законо</w:t>
      </w:r>
      <w:r>
        <w:rPr>
          <w:color w:val="333333"/>
        </w:rPr>
        <w:t xml:space="preserve">м, и устанавливается в размере от трех до двадцати пяти процентов в зависимости от категории дел и суммы взыскания с установлением предельных </w:t>
      </w:r>
      <w:r>
        <w:t>размеров не более десяти тысяч месячных расчетных показателей.</w:t>
      </w:r>
    </w:p>
    <w:p w14:paraId="3CD11B30" w14:textId="77777777" w:rsidR="009832D4" w:rsidRDefault="00AD7911">
      <w:pPr>
        <w:spacing w:after="0" w:line="259" w:lineRule="auto"/>
        <w:ind w:left="567" w:firstLine="0"/>
        <w:jc w:val="left"/>
      </w:pPr>
      <w:r>
        <w:t xml:space="preserve"> </w:t>
      </w:r>
    </w:p>
    <w:p w14:paraId="3D0CD269" w14:textId="77777777" w:rsidR="009832D4" w:rsidRDefault="00AD7911">
      <w:pPr>
        <w:ind w:left="0"/>
      </w:pPr>
      <w:r>
        <w:t>2. Оплата деятельности частного судебного исполнителя производится только в случае полного или частичного исполнения исполнительного документа. Если исполнительный</w:t>
      </w:r>
      <w:r>
        <w:rPr>
          <w:color w:val="333333"/>
        </w:rPr>
        <w:t xml:space="preserve"> документ имущественного характера исполнен частично, то частному судебному </w:t>
      </w:r>
      <w:r w:rsidR="00E12B27">
        <w:rPr>
          <w:color w:val="333333"/>
        </w:rPr>
        <w:t>исполнителю</w:t>
      </w:r>
      <w:r w:rsidR="00E12B27">
        <w:t xml:space="preserve"> выплачивается</w:t>
      </w:r>
      <w:r>
        <w:t xml:space="preserve"> только часть оплаты его деятельности, пропорционально взысканной сумме или стоимости имущества.</w:t>
      </w:r>
    </w:p>
    <w:p w14:paraId="2FF0D50C" w14:textId="77777777" w:rsidR="009832D4" w:rsidRDefault="00AD7911">
      <w:pPr>
        <w:ind w:left="0"/>
      </w:pPr>
      <w:r>
        <w:lastRenderedPageBreak/>
        <w:t>Оплата деятельности частного судебного исполнителя не взыскивается в случае исполнения должником исполнительного документа до предъявления его к принудительному исполнению</w:t>
      </w:r>
    </w:p>
    <w:p w14:paraId="4529EB1A" w14:textId="77777777" w:rsidR="009832D4" w:rsidRDefault="00AD7911">
      <w:pPr>
        <w:ind w:left="0"/>
      </w:pPr>
      <w:r>
        <w:t xml:space="preserve">3. </w:t>
      </w:r>
      <w:r w:rsidR="00E12B27">
        <w:rPr>
          <w:lang w:val="kk-KZ"/>
        </w:rPr>
        <w:t xml:space="preserve"> </w:t>
      </w:r>
      <w:r w:rsidR="00E12B27">
        <w:t>Частный судебный</w:t>
      </w:r>
      <w:r>
        <w:t xml:space="preserve"> исполнитель вправе взимать суммы за оплату своих услуг только в размерах, предусм</w:t>
      </w:r>
      <w:r w:rsidR="00E12B27">
        <w:t>отренных настоящей статьей</w:t>
      </w:r>
      <w:r>
        <w:t xml:space="preserve"> и устанавливаемых уполномоченным органом. Частному судебному исполнителю запрещается изменять установл</w:t>
      </w:r>
      <w:r w:rsidR="00E12B27">
        <w:t>енные размеры сумм оплаты своей</w:t>
      </w:r>
      <w:r>
        <w:t xml:space="preserve"> деятельности.</w:t>
      </w:r>
    </w:p>
    <w:p w14:paraId="742D11B2" w14:textId="77777777" w:rsidR="009832D4" w:rsidRDefault="00AD7911">
      <w:pPr>
        <w:ind w:left="0"/>
      </w:pPr>
      <w:r>
        <w:t>4. Размер оплаты деятельности частного судебного исполнителя утверждается уполномоченным органом.</w:t>
      </w:r>
    </w:p>
    <w:p w14:paraId="000CBDEC" w14:textId="77777777" w:rsidR="009832D4" w:rsidRDefault="00AD7911">
      <w:pPr>
        <w:ind w:left="0"/>
      </w:pPr>
      <w:r>
        <w:t>Согласно приказа МЮ РК от 27 июня 2023 года No 416, сумма оплаты деятельности ЧСИ, уплачиваемая в рамках исполнительного производства в зависимости от категории дел, устанавливается в следующих размерах:</w:t>
      </w:r>
    </w:p>
    <w:p w14:paraId="03DEBB90" w14:textId="77777777" w:rsidR="009832D4" w:rsidRDefault="00AD7911">
      <w:pPr>
        <w:ind w:left="0"/>
      </w:pPr>
      <w:r>
        <w:t>1) для исполнительных документов имущественного характера в зависимости от сумм взыскания:</w:t>
      </w:r>
    </w:p>
    <w:p w14:paraId="12CE38F7" w14:textId="2C7259DC" w:rsidR="009832D4" w:rsidRDefault="00AD7911">
      <w:pPr>
        <w:ind w:left="567" w:firstLine="0"/>
      </w:pPr>
      <w:proofErr w:type="gramStart"/>
      <w:r>
        <w:t>•</w:t>
      </w:r>
      <w:r w:rsidR="000E4ED0">
        <w:rPr>
          <w:highlight w:val="yellow"/>
        </w:rPr>
        <w:t xml:space="preserve">{{ </w:t>
      </w:r>
      <w:r w:rsidR="00756557" w:rsidRPr="00756557">
        <w:rPr>
          <w:highlight w:val="yellow"/>
          <w:lang w:val="en-US"/>
        </w:rPr>
        <w:t>MRP</w:t>
      </w:r>
      <w:proofErr w:type="gramEnd"/>
      <w:r w:rsidR="000E4ED0">
        <w:rPr>
          <w:highlight w:val="yellow"/>
        </w:rPr>
        <w:t xml:space="preserve"> }}</w:t>
      </w:r>
      <w:r>
        <w:t>;</w:t>
      </w:r>
    </w:p>
    <w:p w14:paraId="0C6C1EF7" w14:textId="5EC72446" w:rsidR="009832D4" w:rsidRDefault="00AD7911">
      <w:pPr>
        <w:ind w:left="0"/>
      </w:pPr>
      <w:r>
        <w:t xml:space="preserve">Таким образом оплата деятельности частного судебного исполнителя по исполнительному производству составляет сумму в размере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2E0532" w:rsidRPr="002E0532">
        <w:rPr>
          <w:highlight w:val="yellow"/>
        </w:rPr>
        <w:t>payment</w:t>
      </w:r>
      <w:proofErr w:type="gramEnd"/>
      <w:r w:rsidR="002E0532" w:rsidRPr="002E0532">
        <w:rPr>
          <w:highlight w:val="yellow"/>
        </w:rPr>
        <w:t>_for_</w:t>
      </w:r>
      <w:proofErr w:type="gramStart"/>
      <w:r w:rsidR="002E0532" w:rsidRPr="002E0532">
        <w:rPr>
          <w:highlight w:val="yellow"/>
        </w:rPr>
        <w:t>services</w:t>
      </w:r>
      <w:proofErr w:type="spellEnd"/>
      <w:r w:rsidR="000E4ED0">
        <w:rPr>
          <w:highlight w:val="yellow"/>
          <w:lang w:val="kk-KZ"/>
        </w:rPr>
        <w:t xml:space="preserve"> }</w:t>
      </w:r>
      <w:proofErr w:type="gramEnd"/>
      <w:r w:rsidR="000E4ED0">
        <w:rPr>
          <w:highlight w:val="yellow"/>
          <w:lang w:val="kk-KZ"/>
        </w:rPr>
        <w:t>}</w:t>
      </w:r>
      <w:r>
        <w:t xml:space="preserve"> тенге </w:t>
      </w:r>
      <w:r w:rsidRPr="002E0532">
        <w:t>(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2E0532" w:rsidRPr="002E0532">
        <w:rPr>
          <w:highlight w:val="yellow"/>
        </w:rPr>
        <w:t>percent</w:t>
      </w:r>
      <w:proofErr w:type="spellEnd"/>
      <w:proofErr w:type="gramEnd"/>
      <w:r w:rsidR="000E4ED0">
        <w:rPr>
          <w:highlight w:val="yellow"/>
        </w:rPr>
        <w:t xml:space="preserve"> }}</w:t>
      </w:r>
      <w:r>
        <w:t xml:space="preserve"> от суммы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2E0532" w:rsidRPr="00650504">
        <w:rPr>
          <w:highlight w:val="yellow"/>
        </w:rPr>
        <w:t>debt</w:t>
      </w:r>
      <w:proofErr w:type="gramEnd"/>
      <w:r w:rsidR="002E0532" w:rsidRPr="00650504">
        <w:rPr>
          <w:highlight w:val="yellow"/>
        </w:rPr>
        <w:t>_</w:t>
      </w:r>
      <w:proofErr w:type="gramStart"/>
      <w:r w:rsidR="002E0532" w:rsidRPr="00650504">
        <w:rPr>
          <w:highlight w:val="yellow"/>
        </w:rPr>
        <w:t>amount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 w:rsidR="002E0532" w:rsidRPr="002E0532">
        <w:t xml:space="preserve"> </w:t>
      </w:r>
      <w:r>
        <w:t>тенге).</w:t>
      </w:r>
    </w:p>
    <w:p w14:paraId="2AEC92BD" w14:textId="77777777" w:rsidR="009832D4" w:rsidRDefault="00AD7911">
      <w:pPr>
        <w:ind w:left="0"/>
      </w:pPr>
      <w:r>
        <w:t xml:space="preserve">Вместе с тем, согласно ст.113,114 Закона Республики Казахстан «Об исполнительном производстве </w:t>
      </w:r>
      <w:r w:rsidR="00E12B27">
        <w:t>и статусе судебных исполнителей</w:t>
      </w:r>
      <w:r>
        <w:t>» подлежат оплате расходы по исполнительному производству (почтовые расходы, банковские услуги за перевод денежных средств взыскателю) в размере 700 (семьсот) тенге.</w:t>
      </w:r>
    </w:p>
    <w:p w14:paraId="50C61600" w14:textId="4BB27998" w:rsidR="009832D4" w:rsidRPr="002B4E01" w:rsidRDefault="00AD7911">
      <w:pPr>
        <w:ind w:left="0"/>
      </w:pPr>
      <w:r>
        <w:t xml:space="preserve">Рассмотрев материалы исполнительного производства, установлено, что постановление об обращении взыскания на заработную плату и(или) иные виды доходов должника </w:t>
      </w:r>
      <w:r w:rsidR="000E4ED0">
        <w:rPr>
          <w:highlight w:val="yellow"/>
        </w:rPr>
        <w:t xml:space="preserve">{{ </w:t>
      </w:r>
      <w:proofErr w:type="spellStart"/>
      <w:r w:rsidR="000128EC" w:rsidRPr="000128EC">
        <w:rPr>
          <w:highlight w:val="yellow"/>
        </w:rPr>
        <w:t>debtor_name</w:t>
      </w:r>
      <w:proofErr w:type="spellEnd"/>
      <w:r w:rsidR="000E4ED0">
        <w:rPr>
          <w:highlight w:val="yellow"/>
        </w:rPr>
        <w:t xml:space="preserve"> }}</w:t>
      </w:r>
      <w:r w:rsidR="000128EC" w:rsidRPr="000128EC">
        <w:t xml:space="preserve"> </w:t>
      </w:r>
      <w:r w:rsidRPr="000128EC">
        <w:t xml:space="preserve">ИИН </w:t>
      </w:r>
      <w:r w:rsidR="000E4ED0">
        <w:rPr>
          <w:highlight w:val="yellow"/>
        </w:rPr>
        <w:t xml:space="preserve">{{ </w:t>
      </w:r>
      <w:r w:rsidR="000128EC" w:rsidRPr="00650504">
        <w:rPr>
          <w:highlight w:val="yellow"/>
          <w:lang w:val="en-US"/>
        </w:rPr>
        <w:t>debtor</w:t>
      </w:r>
      <w:r w:rsidR="000128EC" w:rsidRPr="00650504">
        <w:rPr>
          <w:highlight w:val="yellow"/>
        </w:rPr>
        <w:t>_</w:t>
      </w:r>
      <w:proofErr w:type="spellStart"/>
      <w:r w:rsidR="000128EC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}}</w:t>
      </w:r>
      <w:r>
        <w:t xml:space="preserve">. необходимо направить в </w:t>
      </w:r>
      <w:r w:rsidR="000E4ED0">
        <w:rPr>
          <w:highlight w:val="yellow"/>
        </w:rPr>
        <w:t xml:space="preserve">{{ </w:t>
      </w:r>
      <w:proofErr w:type="spellStart"/>
      <w:r w:rsidR="006C30F1" w:rsidRPr="006C30F1">
        <w:rPr>
          <w:highlight w:val="yellow"/>
        </w:rPr>
        <w:t>employer_name</w:t>
      </w:r>
      <w:proofErr w:type="spellEnd"/>
      <w:r w:rsidR="000E4ED0">
        <w:rPr>
          <w:highlight w:val="yellow"/>
        </w:rPr>
        <w:t xml:space="preserve"> }}</w:t>
      </w:r>
      <w:r w:rsidRPr="000128EC">
        <w:t xml:space="preserve"> БИН: </w:t>
      </w:r>
      <w:r w:rsidR="000E4ED0">
        <w:rPr>
          <w:highlight w:val="yellow"/>
        </w:rPr>
        <w:t xml:space="preserve">{{ </w:t>
      </w:r>
      <w:proofErr w:type="spellStart"/>
      <w:r w:rsidR="006C30F1" w:rsidRPr="00650504">
        <w:rPr>
          <w:highlight w:val="yellow"/>
        </w:rPr>
        <w:t>employer_bin</w:t>
      </w:r>
      <w:proofErr w:type="spellEnd"/>
      <w:r w:rsidR="000E4ED0">
        <w:rPr>
          <w:highlight w:val="yellow"/>
        </w:rPr>
        <w:t xml:space="preserve"> }}</w:t>
      </w:r>
      <w:r>
        <w:t xml:space="preserve">  для удержания суммы задолженности в пользу взыскателя в размере </w:t>
      </w:r>
      <w:r w:rsidR="000E4ED0">
        <w:rPr>
          <w:highlight w:val="yellow"/>
        </w:rPr>
        <w:t xml:space="preserve">{{ </w:t>
      </w:r>
      <w:proofErr w:type="spellStart"/>
      <w:r w:rsidR="006C30F1" w:rsidRPr="00650504">
        <w:rPr>
          <w:highlight w:val="yellow"/>
        </w:rPr>
        <w:t>debt_amount</w:t>
      </w:r>
      <w:proofErr w:type="spellEnd"/>
      <w:r w:rsidR="000E4ED0">
        <w:rPr>
          <w:highlight w:val="yellow"/>
        </w:rPr>
        <w:t xml:space="preserve"> }}</w:t>
      </w:r>
      <w:r>
        <w:t xml:space="preserve"> тенге, оплаты деятельности частного судебного исполнителя, суммы расходов по исполнительному производству в размере </w:t>
      </w:r>
      <w:r w:rsidR="000E4ED0">
        <w:rPr>
          <w:highlight w:val="yellow"/>
        </w:rPr>
        <w:t xml:space="preserve">{{ </w:t>
      </w:r>
      <w:proofErr w:type="spellStart"/>
      <w:r w:rsidR="003E1DD3" w:rsidRPr="002E0532">
        <w:rPr>
          <w:highlight w:val="yellow"/>
        </w:rPr>
        <w:t>payment_for_services</w:t>
      </w:r>
      <w:proofErr w:type="spellEnd"/>
      <w:r w:rsidR="000E4ED0">
        <w:rPr>
          <w:highlight w:val="yellow"/>
          <w:lang w:val="kk-KZ"/>
        </w:rPr>
        <w:t xml:space="preserve"> }}</w:t>
      </w:r>
      <w:r>
        <w:t xml:space="preserve"> тенге + </w:t>
      </w:r>
      <w:r w:rsidR="000E4ED0">
        <w:rPr>
          <w:highlight w:val="yellow"/>
        </w:rPr>
        <w:t xml:space="preserve">{{ </w:t>
      </w:r>
      <w:proofErr w:type="spellStart"/>
      <w:r w:rsidR="00496F64" w:rsidRPr="00496F64">
        <w:rPr>
          <w:highlight w:val="yellow"/>
        </w:rPr>
        <w:t>expense</w:t>
      </w:r>
      <w:proofErr w:type="spellEnd"/>
      <w:r w:rsidR="000E4ED0">
        <w:rPr>
          <w:highlight w:val="yellow"/>
        </w:rPr>
        <w:t xml:space="preserve"> }}</w:t>
      </w:r>
      <w:r>
        <w:t xml:space="preserve"> тенге= </w:t>
      </w:r>
      <w:r w:rsidR="000E4ED0">
        <w:rPr>
          <w:highlight w:val="yellow"/>
        </w:rPr>
        <w:t xml:space="preserve">{{ </w:t>
      </w:r>
      <w:proofErr w:type="spellStart"/>
      <w:r w:rsidR="00496F64" w:rsidRPr="00496F64">
        <w:rPr>
          <w:highlight w:val="yellow"/>
        </w:rPr>
        <w:t>total</w:t>
      </w:r>
      <w:proofErr w:type="spellEnd"/>
      <w:r w:rsidR="000E4ED0">
        <w:rPr>
          <w:highlight w:val="yellow"/>
        </w:rPr>
        <w:t xml:space="preserve"> }}</w:t>
      </w:r>
      <w:r w:rsidR="00496F64" w:rsidRPr="00496F64">
        <w:t xml:space="preserve"> </w:t>
      </w:r>
      <w:r>
        <w:t xml:space="preserve">тенге в пользу частного судебного исполнителя </w:t>
      </w:r>
      <w:r w:rsidR="000E4ED0">
        <w:rPr>
          <w:highlight w:val="yellow"/>
        </w:rPr>
        <w:t xml:space="preserve">{{ </w:t>
      </w:r>
      <w:proofErr w:type="spellStart"/>
      <w:r w:rsidR="002B4E01" w:rsidRPr="002B4E01">
        <w:rPr>
          <w:highlight w:val="yellow"/>
          <w:lang w:val="en-US"/>
        </w:rPr>
        <w:t>chsi</w:t>
      </w:r>
      <w:proofErr w:type="spellEnd"/>
      <w:r w:rsidR="002B4E01" w:rsidRPr="002B4E01">
        <w:rPr>
          <w:highlight w:val="yellow"/>
        </w:rPr>
        <w:t>_</w:t>
      </w:r>
      <w:r w:rsidR="002B4E01" w:rsidRPr="002B4E01">
        <w:rPr>
          <w:highlight w:val="yellow"/>
          <w:lang w:val="en-US"/>
        </w:rPr>
        <w:t>name</w:t>
      </w:r>
      <w:r w:rsidR="002B4E01" w:rsidRPr="002B4E01">
        <w:rPr>
          <w:highlight w:val="yellow"/>
        </w:rPr>
        <w:t>_</w:t>
      </w:r>
      <w:r w:rsidR="002B4E01" w:rsidRPr="002B4E01">
        <w:rPr>
          <w:highlight w:val="yellow"/>
          <w:lang w:val="en-US"/>
        </w:rPr>
        <w:t>rod</w:t>
      </w:r>
      <w:r w:rsidR="002B4E01" w:rsidRPr="002B4E01">
        <w:rPr>
          <w:highlight w:val="yellow"/>
        </w:rPr>
        <w:t>_</w:t>
      </w:r>
      <w:r w:rsidR="002B4E01" w:rsidRPr="002B4E01">
        <w:rPr>
          <w:highlight w:val="yellow"/>
          <w:lang w:val="en-US"/>
        </w:rPr>
        <w:t>pad</w:t>
      </w:r>
      <w:r w:rsidR="000E4ED0">
        <w:rPr>
          <w:highlight w:val="yellow"/>
        </w:rPr>
        <w:t xml:space="preserve"> }}</w:t>
      </w:r>
    </w:p>
    <w:p w14:paraId="5A46CE49" w14:textId="77777777" w:rsidR="009832D4" w:rsidRDefault="00AD7911">
      <w:pPr>
        <w:ind w:left="0"/>
      </w:pPr>
      <w:r>
        <w:t>На основании изложенного, руководствуясь пунктом 1 статьи 10, статьями 93, 95, 96, 126 Закона,</w:t>
      </w:r>
    </w:p>
    <w:p w14:paraId="6964A54D" w14:textId="77777777" w:rsidR="009832D4" w:rsidRDefault="00AD7911">
      <w:pPr>
        <w:spacing w:after="294" w:line="259" w:lineRule="auto"/>
        <w:ind w:left="0" w:firstLine="0"/>
        <w:jc w:val="left"/>
      </w:pPr>
      <w:r>
        <w:t xml:space="preserve"> </w:t>
      </w:r>
    </w:p>
    <w:p w14:paraId="5526728F" w14:textId="77777777" w:rsidR="009832D4" w:rsidRDefault="00AD7911">
      <w:pPr>
        <w:spacing w:after="215" w:line="259" w:lineRule="auto"/>
        <w:ind w:left="10" w:hanging="10"/>
        <w:jc w:val="center"/>
      </w:pPr>
      <w:r>
        <w:rPr>
          <w:b/>
          <w:sz w:val="28"/>
        </w:rPr>
        <w:t>ПОСТАНОВИЛ(А):</w:t>
      </w:r>
    </w:p>
    <w:p w14:paraId="3F05ADE4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57ECEAC7" w14:textId="14AB73B4" w:rsidR="009832D4" w:rsidRDefault="00AD7911" w:rsidP="00A148FB">
      <w:pPr>
        <w:numPr>
          <w:ilvl w:val="0"/>
          <w:numId w:val="1"/>
        </w:numPr>
      </w:pPr>
      <w:r>
        <w:t xml:space="preserve">Обратить взыскание на заработную плату и иные виды доходов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2B4E01" w:rsidRPr="00650504">
        <w:rPr>
          <w:highlight w:val="yellow"/>
        </w:rPr>
        <w:t>debtor</w:t>
      </w:r>
      <w:proofErr w:type="gramEnd"/>
      <w:r w:rsidR="002B4E01" w:rsidRPr="00650504">
        <w:rPr>
          <w:highlight w:val="yellow"/>
        </w:rPr>
        <w:t>_</w:t>
      </w:r>
      <w:proofErr w:type="gramStart"/>
      <w:r w:rsidR="002B4E01" w:rsidRPr="00650504">
        <w:rPr>
          <w:highlight w:val="yellow"/>
        </w:rPr>
        <w:t>name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 w:rsidRPr="00DE70C9">
        <w:rPr>
          <w:highlight w:val="yellow"/>
        </w:rPr>
        <w:t xml:space="preserve"> </w:t>
      </w:r>
      <w:r w:rsidRPr="00B00168">
        <w:t xml:space="preserve">ИИН </w:t>
      </w:r>
      <w:proofErr w:type="gramStart"/>
      <w:r w:rsidR="000E4ED0">
        <w:rPr>
          <w:highlight w:val="yellow"/>
        </w:rPr>
        <w:t xml:space="preserve">{{ </w:t>
      </w:r>
      <w:r w:rsidR="002B4E01" w:rsidRPr="00650504">
        <w:rPr>
          <w:highlight w:val="yellow"/>
          <w:lang w:val="en-US"/>
        </w:rPr>
        <w:t>debtor</w:t>
      </w:r>
      <w:proofErr w:type="gramEnd"/>
      <w:r w:rsidR="00001566" w:rsidRPr="00001566">
        <w:rPr>
          <w:highlight w:val="yellow"/>
        </w:rPr>
        <w:t>_</w:t>
      </w:r>
      <w:proofErr w:type="spellStart"/>
      <w:proofErr w:type="gramStart"/>
      <w:r w:rsidR="002B4E01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>
        <w:t xml:space="preserve"> в пределах суммы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A148FB" w:rsidRPr="00A148FB">
        <w:rPr>
          <w:highlight w:val="yellow"/>
        </w:rPr>
        <w:t>absolute</w:t>
      </w:r>
      <w:proofErr w:type="gramEnd"/>
      <w:r w:rsidR="00A148FB" w:rsidRPr="00A148FB">
        <w:rPr>
          <w:highlight w:val="yellow"/>
        </w:rPr>
        <w:t>_</w:t>
      </w:r>
      <w:proofErr w:type="gramStart"/>
      <w:r w:rsidR="00A148FB" w:rsidRPr="00A148FB">
        <w:rPr>
          <w:highlight w:val="yellow"/>
        </w:rPr>
        <w:t>total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 w:rsidR="00A148FB" w:rsidRPr="00A148FB">
        <w:t xml:space="preserve"> </w:t>
      </w:r>
      <w:r>
        <w:t>тенге. (сумма, на которую обращается взыскание)</w:t>
      </w:r>
    </w:p>
    <w:p w14:paraId="36F7C429" w14:textId="4F186C7C" w:rsidR="009832D4" w:rsidRDefault="00AD7911">
      <w:pPr>
        <w:numPr>
          <w:ilvl w:val="0"/>
          <w:numId w:val="1"/>
        </w:numPr>
      </w:pPr>
      <w:r>
        <w:t xml:space="preserve">Производить удержание ежемесячно в размере 50% из заработной платы и иных доходов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A148FB" w:rsidRPr="00650504">
        <w:rPr>
          <w:highlight w:val="yellow"/>
        </w:rPr>
        <w:t>debtor</w:t>
      </w:r>
      <w:proofErr w:type="gramEnd"/>
      <w:r w:rsidR="00001566" w:rsidRPr="00001566">
        <w:rPr>
          <w:highlight w:val="yellow"/>
        </w:rPr>
        <w:t>_</w:t>
      </w:r>
      <w:proofErr w:type="gramStart"/>
      <w:r w:rsidR="00A148FB" w:rsidRPr="00650504">
        <w:rPr>
          <w:highlight w:val="yellow"/>
        </w:rPr>
        <w:t>name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 w:rsidRPr="00B00168">
        <w:t xml:space="preserve"> ИИН </w:t>
      </w:r>
      <w:proofErr w:type="gramStart"/>
      <w:r w:rsidR="000E4ED0">
        <w:rPr>
          <w:highlight w:val="yellow"/>
        </w:rPr>
        <w:t xml:space="preserve">{{ </w:t>
      </w:r>
      <w:r w:rsidR="00A148FB" w:rsidRPr="00650504">
        <w:rPr>
          <w:highlight w:val="yellow"/>
          <w:lang w:val="en-US"/>
        </w:rPr>
        <w:t>debtor</w:t>
      </w:r>
      <w:proofErr w:type="gramEnd"/>
      <w:r w:rsidR="00001566" w:rsidRPr="00001566">
        <w:rPr>
          <w:highlight w:val="yellow"/>
        </w:rPr>
        <w:t>_</w:t>
      </w:r>
      <w:proofErr w:type="spellStart"/>
      <w:proofErr w:type="gramStart"/>
      <w:r w:rsidR="00A148FB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>
        <w:t xml:space="preserve"> до полного погашения присужденных сумм. Удержанные суммы ежемесячно перечислять на </w:t>
      </w:r>
      <w:proofErr w:type="spellStart"/>
      <w:r>
        <w:t>текущии</w:t>
      </w:r>
      <w:proofErr w:type="spellEnd"/>
      <w:r>
        <w:t xml:space="preserve"> ̆счет частного судебного исполнителя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B00168" w:rsidRPr="00650504">
        <w:rPr>
          <w:highlight w:val="yellow"/>
          <w:lang w:val="en-US"/>
        </w:rPr>
        <w:t>chsi</w:t>
      </w:r>
      <w:proofErr w:type="spellEnd"/>
      <w:proofErr w:type="gramEnd"/>
      <w:r w:rsidR="00B00168" w:rsidRPr="00496F64">
        <w:rPr>
          <w:highlight w:val="yellow"/>
        </w:rPr>
        <w:t>_</w:t>
      </w:r>
      <w:proofErr w:type="gramStart"/>
      <w:r w:rsidR="00B00168">
        <w:rPr>
          <w:highlight w:val="yellow"/>
          <w:lang w:val="en-US"/>
        </w:rPr>
        <w:t>name</w:t>
      </w:r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 w:rsidRPr="00B00168">
        <w:t xml:space="preserve"> ИИН: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B00168">
        <w:rPr>
          <w:highlight w:val="yellow"/>
          <w:lang w:val="en-US"/>
        </w:rPr>
        <w:t>chsi</w:t>
      </w:r>
      <w:proofErr w:type="spellEnd"/>
      <w:proofErr w:type="gramEnd"/>
      <w:r w:rsidR="00B00168" w:rsidRPr="00650504">
        <w:rPr>
          <w:highlight w:val="yellow"/>
        </w:rPr>
        <w:t>_</w:t>
      </w:r>
      <w:proofErr w:type="spellStart"/>
      <w:proofErr w:type="gramStart"/>
      <w:r w:rsidR="00B00168" w:rsidRPr="00650504">
        <w:rPr>
          <w:highlight w:val="yellow"/>
          <w:lang w:val="en-US"/>
        </w:rPr>
        <w:t>iin</w:t>
      </w:r>
      <w:proofErr w:type="spellEnd"/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>
        <w:t xml:space="preserve"> в филиал </w:t>
      </w:r>
      <w:proofErr w:type="gramStart"/>
      <w:r w:rsidR="000E4ED0">
        <w:rPr>
          <w:highlight w:val="yellow"/>
        </w:rPr>
        <w:t xml:space="preserve">{{ </w:t>
      </w:r>
      <w:proofErr w:type="spellStart"/>
      <w:r w:rsidR="00B00168" w:rsidRPr="00F02763">
        <w:rPr>
          <w:highlight w:val="yellow"/>
          <w:lang w:val="en-US"/>
        </w:rPr>
        <w:t>chsi</w:t>
      </w:r>
      <w:proofErr w:type="spellEnd"/>
      <w:proofErr w:type="gramEnd"/>
      <w:r w:rsidR="00B00168" w:rsidRPr="00F02763">
        <w:rPr>
          <w:highlight w:val="yellow"/>
        </w:rPr>
        <w:t>_</w:t>
      </w:r>
      <w:proofErr w:type="gramStart"/>
      <w:r w:rsidR="00B00168" w:rsidRPr="00F02763">
        <w:rPr>
          <w:highlight w:val="yellow"/>
          <w:lang w:val="en-US"/>
        </w:rPr>
        <w:t>bank</w:t>
      </w:r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  <w:r>
        <w:t xml:space="preserve"> (номер счета частного судебного исполнителя)</w:t>
      </w:r>
    </w:p>
    <w:p w14:paraId="5A2D3A00" w14:textId="0B7639A1" w:rsidR="009832D4" w:rsidRDefault="00AD7911">
      <w:pPr>
        <w:numPr>
          <w:ilvl w:val="0"/>
          <w:numId w:val="1"/>
        </w:numPr>
      </w:pPr>
      <w:r>
        <w:t xml:space="preserve">Постановление направить для исполнения в бухгалтерию (работодателю) </w:t>
      </w:r>
      <w:r w:rsidR="000E4ED0">
        <w:rPr>
          <w:highlight w:val="yellow"/>
        </w:rPr>
        <w:t xml:space="preserve">{{ </w:t>
      </w:r>
      <w:proofErr w:type="spellStart"/>
      <w:r w:rsidR="00F0016B" w:rsidRPr="00F0016B">
        <w:rPr>
          <w:highlight w:val="yellow"/>
        </w:rPr>
        <w:t>employer_name</w:t>
      </w:r>
      <w:proofErr w:type="spellEnd"/>
      <w:r w:rsidR="000E4ED0">
        <w:rPr>
          <w:highlight w:val="yellow"/>
        </w:rPr>
        <w:t xml:space="preserve"> }}</w:t>
      </w:r>
      <w:r w:rsidRPr="00F0016B">
        <w:t xml:space="preserve"> БИН: </w:t>
      </w:r>
      <w:r w:rsidR="000E4ED0">
        <w:rPr>
          <w:highlight w:val="yellow"/>
        </w:rPr>
        <w:t xml:space="preserve">{{ </w:t>
      </w:r>
      <w:proofErr w:type="spellStart"/>
      <w:r w:rsidR="00F0016B" w:rsidRPr="00F0016B">
        <w:rPr>
          <w:highlight w:val="yellow"/>
        </w:rPr>
        <w:t>employer_bin</w:t>
      </w:r>
      <w:proofErr w:type="spellEnd"/>
      <w:r w:rsidR="000E4ED0">
        <w:rPr>
          <w:highlight w:val="yellow"/>
        </w:rPr>
        <w:t xml:space="preserve"> }}</w:t>
      </w:r>
      <w:r>
        <w:t xml:space="preserve"> и разъяснить, что в соответствии со статьей 95 Закона при (наименование юридического лица) обращений взыскания на заработную плату или иные </w:t>
      </w:r>
      <w:r>
        <w:lastRenderedPageBreak/>
        <w:t>виды дохода должника по одному или нескольким исполнительным документам за должником должно быть сохранено не менее пятидесяти процентов заработной платы или иного дохода.</w:t>
      </w:r>
    </w:p>
    <w:p w14:paraId="1416FB6D" w14:textId="77777777" w:rsidR="009832D4" w:rsidRDefault="00AD7911">
      <w:pPr>
        <w:ind w:left="0"/>
      </w:pPr>
      <w:r>
        <w:t>При этом сохраняемая сумма за должником должна быть не менее размера прожиточного минимума, устанавливаемого ежегодно на соответствующий финансовый год законом о республиканском бюджете, за исключением случаев взыскания алиментов и возмещения вреда, причиненного увечьем или иным повреждением здоровья, а также смертью кормильца.</w:t>
      </w:r>
    </w:p>
    <w:p w14:paraId="50B84DE0" w14:textId="77777777" w:rsidR="009832D4" w:rsidRDefault="00AD7911">
      <w:pPr>
        <w:ind w:left="0"/>
      </w:pPr>
      <w:r>
        <w:t>При поступлении нескольких исполнительных документов одной очереди, размер взыскиваемой суммы будет превышать пятидесяти процентов от общего дохода должника, то бухгалтеру (работодателю) необходимо производить удержание пропорционально причитающейся к получению взыскателями суммы.</w:t>
      </w:r>
    </w:p>
    <w:p w14:paraId="49907CF1" w14:textId="77777777" w:rsidR="009832D4" w:rsidRDefault="00AD7911">
      <w:pPr>
        <w:ind w:left="0"/>
      </w:pPr>
      <w:r>
        <w:t>О не довзысканной сумме бухгалтеру (работодателю) необходимо сообщить частному судебному исполнителю.</w:t>
      </w:r>
    </w:p>
    <w:p w14:paraId="4715F8FA" w14:textId="77777777" w:rsidR="009832D4" w:rsidRDefault="00AD7911">
      <w:pPr>
        <w:spacing w:after="0" w:line="259" w:lineRule="auto"/>
        <w:ind w:left="567" w:firstLine="0"/>
        <w:jc w:val="left"/>
      </w:pPr>
      <w:r>
        <w:t xml:space="preserve"> </w:t>
      </w:r>
    </w:p>
    <w:p w14:paraId="30FD56FA" w14:textId="77777777" w:rsidR="009832D4" w:rsidRDefault="00AD7911">
      <w:pPr>
        <w:numPr>
          <w:ilvl w:val="0"/>
          <w:numId w:val="1"/>
        </w:numPr>
      </w:pPr>
      <w:r>
        <w:t>О принятом решении сообщить сторонам исполнительного производства, их представителям.</w:t>
      </w:r>
    </w:p>
    <w:p w14:paraId="01FE8B97" w14:textId="77777777" w:rsidR="009832D4" w:rsidRDefault="00AD7911">
      <w:pPr>
        <w:numPr>
          <w:ilvl w:val="0"/>
          <w:numId w:val="1"/>
        </w:numPr>
      </w:pPr>
      <w:r>
        <w:t>Постановление судебного исполнителя вступает в силу со дня его вынесения, подлежит обязательному исполнению и может быть обжаловано в соответствии с Административным процедурно-процессуальным кодексом Республики Казахстан.</w:t>
      </w:r>
    </w:p>
    <w:p w14:paraId="1D3DE05F" w14:textId="77777777" w:rsidR="009832D4" w:rsidRDefault="00AD7911">
      <w:pPr>
        <w:ind w:left="0"/>
      </w:pPr>
      <w:r>
        <w:t>Иск на действия (бездействие) судебного исполнителя по исполнению исполнительных документов подается в суд в течение десяти рабочих дней со дня совершения действия (отказа в совершении действия) или со дня, когда взыскателю или должнику, не извещенному о времени и месте совершения действия судебным исполнителем, стало о нем известно.</w:t>
      </w:r>
    </w:p>
    <w:p w14:paraId="69D55F0C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39AC4B97" w14:textId="77777777" w:rsidR="009832D4" w:rsidRDefault="00AD7911">
      <w:pPr>
        <w:spacing w:after="144" w:line="259" w:lineRule="auto"/>
        <w:ind w:left="0" w:firstLine="0"/>
        <w:jc w:val="left"/>
      </w:pPr>
      <w:r>
        <w:t xml:space="preserve"> </w:t>
      </w:r>
    </w:p>
    <w:p w14:paraId="21DCBFD7" w14:textId="3F1F6E24" w:rsidR="009832D4" w:rsidRDefault="00AD7911">
      <w:pPr>
        <w:tabs>
          <w:tab w:val="right" w:pos="9916"/>
        </w:tabs>
        <w:spacing w:line="259" w:lineRule="auto"/>
        <w:ind w:left="0" w:firstLine="0"/>
        <w:jc w:val="left"/>
      </w:pPr>
      <w:r>
        <w:rPr>
          <w:b/>
        </w:rPr>
        <w:t>Частный судебный исполнитель</w:t>
      </w:r>
      <w:r>
        <w:rPr>
          <w:b/>
        </w:rPr>
        <w:tab/>
      </w:r>
      <w:proofErr w:type="gramStart"/>
      <w:r w:rsidR="000E4ED0">
        <w:rPr>
          <w:highlight w:val="yellow"/>
        </w:rPr>
        <w:t xml:space="preserve">{{ </w:t>
      </w:r>
      <w:proofErr w:type="spellStart"/>
      <w:r w:rsidR="002B4E01" w:rsidRPr="00650504">
        <w:rPr>
          <w:highlight w:val="yellow"/>
          <w:lang w:val="en-US"/>
        </w:rPr>
        <w:t>chsi</w:t>
      </w:r>
      <w:proofErr w:type="spellEnd"/>
      <w:proofErr w:type="gramEnd"/>
      <w:r w:rsidR="002B4E01" w:rsidRPr="00496F64">
        <w:rPr>
          <w:highlight w:val="yellow"/>
        </w:rPr>
        <w:t>_</w:t>
      </w:r>
      <w:proofErr w:type="gramStart"/>
      <w:r w:rsidR="002B4E01">
        <w:rPr>
          <w:highlight w:val="yellow"/>
          <w:lang w:val="en-US"/>
        </w:rPr>
        <w:t>name</w:t>
      </w:r>
      <w:r w:rsidR="000E4ED0">
        <w:rPr>
          <w:highlight w:val="yellow"/>
        </w:rPr>
        <w:t xml:space="preserve"> }</w:t>
      </w:r>
      <w:proofErr w:type="gramEnd"/>
      <w:r w:rsidR="000E4ED0">
        <w:rPr>
          <w:highlight w:val="yellow"/>
        </w:rPr>
        <w:t>}</w:t>
      </w:r>
    </w:p>
    <w:p w14:paraId="2CB868BC" w14:textId="77777777" w:rsidR="009832D4" w:rsidRDefault="00AD7911">
      <w:pPr>
        <w:spacing w:after="0" w:line="259" w:lineRule="auto"/>
        <w:ind w:left="0" w:firstLine="0"/>
        <w:jc w:val="left"/>
      </w:pPr>
      <w:r>
        <w:t xml:space="preserve"> </w:t>
      </w:r>
    </w:p>
    <w:p w14:paraId="3996AEAB" w14:textId="77777777" w:rsidR="009832D4" w:rsidRDefault="009832D4">
      <w:pPr>
        <w:spacing w:line="259" w:lineRule="auto"/>
        <w:ind w:left="10" w:hanging="10"/>
        <w:jc w:val="left"/>
      </w:pPr>
    </w:p>
    <w:sectPr w:rsidR="009832D4">
      <w:footerReference w:type="even" r:id="rId7"/>
      <w:footerReference w:type="default" r:id="rId8"/>
      <w:footerReference w:type="first" r:id="rId9"/>
      <w:pgSz w:w="11900" w:h="16840"/>
      <w:pgMar w:top="1186" w:right="850" w:bottom="1756" w:left="1134" w:header="720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2EC4" w14:textId="77777777" w:rsidR="008D7B67" w:rsidRDefault="008D7B67">
      <w:pPr>
        <w:spacing w:after="0" w:line="240" w:lineRule="auto"/>
      </w:pPr>
      <w:r>
        <w:separator/>
      </w:r>
    </w:p>
  </w:endnote>
  <w:endnote w:type="continuationSeparator" w:id="0">
    <w:p w14:paraId="054AC2EA" w14:textId="77777777" w:rsidR="008D7B67" w:rsidRDefault="008D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099D" w14:textId="77777777" w:rsidR="009832D4" w:rsidRDefault="00AD7911">
    <w:pPr>
      <w:spacing w:after="0" w:line="259" w:lineRule="auto"/>
      <w:ind w:left="0" w:right="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01849E29" w14:textId="77777777" w:rsidR="009832D4" w:rsidRDefault="00AD7911">
    <w:pPr>
      <w:spacing w:after="0" w:line="229" w:lineRule="auto"/>
      <w:ind w:left="566" w:firstLine="0"/>
      <w:jc w:val="left"/>
    </w:pPr>
    <w:r>
      <w:rPr>
        <w:sz w:val="14"/>
      </w:rPr>
      <w:t>*Стороны исполнительного производства могут ознакомиться с материалами исполнительного производства, зарегистрировавшись на портале АИС ОИП по адресу https://aisoip.adilet.gov.kz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8F03" w14:textId="77777777" w:rsidR="009832D4" w:rsidRDefault="00AD7911">
    <w:pPr>
      <w:spacing w:after="0" w:line="259" w:lineRule="auto"/>
      <w:ind w:left="0" w:right="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2B27">
      <w:rPr>
        <w:noProof/>
      </w:rPr>
      <w:t>2</w:t>
    </w:r>
    <w:r>
      <w:fldChar w:fldCharType="end"/>
    </w:r>
  </w:p>
  <w:p w14:paraId="63473F8D" w14:textId="77777777" w:rsidR="009832D4" w:rsidRDefault="00AD7911">
    <w:pPr>
      <w:spacing w:after="0" w:line="229" w:lineRule="auto"/>
      <w:ind w:left="566" w:firstLine="0"/>
      <w:jc w:val="left"/>
    </w:pPr>
    <w:r>
      <w:rPr>
        <w:sz w:val="14"/>
      </w:rPr>
      <w:t>*Стороны исполнительного производства могут ознакомиться с материалами исполнительного производства, зарегистрировавшись на портале АИС ОИП по адресу https://aisoip.adilet.gov.kz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634A" w14:textId="77777777" w:rsidR="009832D4" w:rsidRDefault="00AD7911">
    <w:pPr>
      <w:spacing w:after="0" w:line="259" w:lineRule="auto"/>
      <w:ind w:left="0" w:right="6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392FDA3C" w14:textId="77777777" w:rsidR="009832D4" w:rsidRDefault="00AD7911">
    <w:pPr>
      <w:spacing w:after="0" w:line="229" w:lineRule="auto"/>
      <w:ind w:left="566" w:firstLine="0"/>
      <w:jc w:val="left"/>
    </w:pPr>
    <w:r>
      <w:rPr>
        <w:sz w:val="14"/>
      </w:rPr>
      <w:t>*Стороны исполнительного производства могут ознакомиться с материалами исполнительного производства, зарегистрировавшись на портале АИС ОИП по адресу https://aisoip.adilet.gov.kz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B5A9A" w14:textId="77777777" w:rsidR="008D7B67" w:rsidRDefault="008D7B67">
      <w:pPr>
        <w:spacing w:after="0" w:line="240" w:lineRule="auto"/>
      </w:pPr>
      <w:r>
        <w:separator/>
      </w:r>
    </w:p>
  </w:footnote>
  <w:footnote w:type="continuationSeparator" w:id="0">
    <w:p w14:paraId="1BFA8311" w14:textId="77777777" w:rsidR="008D7B67" w:rsidRDefault="008D7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7941"/>
    <w:multiLevelType w:val="hybridMultilevel"/>
    <w:tmpl w:val="2F28825E"/>
    <w:lvl w:ilvl="0" w:tplc="F05A64B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42D6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D007B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223E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60F4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86440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E397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0985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3CAC9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194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80"/>
    <w:rsid w:val="00001566"/>
    <w:rsid w:val="000128EC"/>
    <w:rsid w:val="000E4ED0"/>
    <w:rsid w:val="00112A86"/>
    <w:rsid w:val="002B4E01"/>
    <w:rsid w:val="002E0532"/>
    <w:rsid w:val="00357B09"/>
    <w:rsid w:val="003B1380"/>
    <w:rsid w:val="003E1DD3"/>
    <w:rsid w:val="00473BEC"/>
    <w:rsid w:val="00496F64"/>
    <w:rsid w:val="005663D0"/>
    <w:rsid w:val="005E7FA2"/>
    <w:rsid w:val="00650504"/>
    <w:rsid w:val="006B0173"/>
    <w:rsid w:val="006C30F1"/>
    <w:rsid w:val="00756557"/>
    <w:rsid w:val="008D7B67"/>
    <w:rsid w:val="009832D4"/>
    <w:rsid w:val="009A0D59"/>
    <w:rsid w:val="009A40EC"/>
    <w:rsid w:val="00A148FB"/>
    <w:rsid w:val="00A63428"/>
    <w:rsid w:val="00AD7911"/>
    <w:rsid w:val="00B00168"/>
    <w:rsid w:val="00D746BA"/>
    <w:rsid w:val="00DE70C9"/>
    <w:rsid w:val="00E01EE4"/>
    <w:rsid w:val="00E12B27"/>
    <w:rsid w:val="00F0016B"/>
    <w:rsid w:val="00F0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75D30"/>
  <w15:docId w15:val="{F0E3C13E-83FB-4AE5-8BC1-8868DE96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49" w:lineRule="auto"/>
      <w:ind w:left="15" w:firstLine="55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1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4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9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1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2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as\Desktop\&#1064;&#1072;&#1073;&#1083;&#1086;&#1085;%20&#1087;&#1086;&#1089;&#1090;&#1072;&#1085;&#1086;&#1074;&#1083;&#1077;&#1085;&#1080;&#1103;%20&#1085;&#1072;%20&#1091;&#1076;&#1077;&#1088;&#1078;&#1072;&#1085;&#1080;&#1077;%20&#1047;&#1055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постановления на удержание ЗП (1)</Template>
  <TotalTime>100</TotalTime>
  <Pages>3</Pages>
  <Words>921</Words>
  <Characters>6294</Characters>
  <Application>Microsoft Office Word</Application>
  <DocSecurity>0</DocSecurity>
  <Lines>116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</vt:lpstr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</dc:title>
  <dc:subject/>
  <dc:creator>Dias</dc:creator>
  <cp:keywords/>
  <cp:lastModifiedBy>Лесханов Дамир Едгарұлы</cp:lastModifiedBy>
  <cp:revision>13</cp:revision>
  <dcterms:created xsi:type="dcterms:W3CDTF">2025-12-23T12:13:00Z</dcterms:created>
  <dcterms:modified xsi:type="dcterms:W3CDTF">2025-12-25T08:36:00Z</dcterms:modified>
</cp:coreProperties>
</file>